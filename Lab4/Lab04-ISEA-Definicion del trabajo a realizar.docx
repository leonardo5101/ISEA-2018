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B28" w:rsidRDefault="008F4CA1">
      <w:pPr>
        <w:spacing w:after="0" w:line="240" w:lineRule="auto"/>
        <w:ind w:left="-6593" w:right="0"/>
        <w:jc w:val="right"/>
      </w:pPr>
      <w:bookmarkStart w:id="0" w:name="_GoBack"/>
      <w:bookmarkEnd w:id="0"/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BA4B28" w:rsidRDefault="008F4CA1">
      <w:pPr>
        <w:spacing w:after="0" w:line="240" w:lineRule="auto"/>
        <w:ind w:left="-6593" w:right="0"/>
        <w:jc w:val="right"/>
      </w:pP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59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271" w:line="240" w:lineRule="auto"/>
        <w:ind w:left="0" w:right="0" w:firstLine="0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BA4B28" w:rsidRDefault="008F4CA1">
      <w:pPr>
        <w:spacing w:after="432" w:line="244" w:lineRule="auto"/>
        <w:ind w:left="3913" w:right="0" w:hanging="2756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page">
              <wp:posOffset>557784</wp:posOffset>
            </wp:positionH>
            <wp:positionV relativeFrom="page">
              <wp:posOffset>172208</wp:posOffset>
            </wp:positionV>
            <wp:extent cx="2351535" cy="650751"/>
            <wp:effectExtent l="0" t="0" r="0" b="0"/>
            <wp:wrapSquare wrapText="bothSides"/>
            <wp:docPr id="1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1535" cy="650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267919</wp:posOffset>
                </wp:positionH>
                <wp:positionV relativeFrom="paragraph">
                  <wp:posOffset>-150747</wp:posOffset>
                </wp:positionV>
                <wp:extent cx="5664707" cy="1938528"/>
                <wp:effectExtent l="0" t="0" r="12193" b="23622"/>
                <wp:wrapSquare wrapText="bothSides"/>
                <wp:docPr id="11" name="Group 3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707" cy="1938528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5664708"/>
                            <a:gd name="f4" fmla="val 1938528"/>
                            <a:gd name="f5" fmla="val 323088"/>
                            <a:gd name="f6" fmla="val 144653"/>
                            <a:gd name="f7" fmla="val 5341620"/>
                            <a:gd name="f8" fmla="val 5520055"/>
                            <a:gd name="f9" fmla="val 1615440"/>
                            <a:gd name="f10" fmla="val 1793875"/>
                            <a:gd name="f11" fmla="*/ f0 1 5664708"/>
                            <a:gd name="f12" fmla="*/ f1 1 1938528"/>
                            <a:gd name="f13" fmla="val f2"/>
                            <a:gd name="f14" fmla="val f3"/>
                            <a:gd name="f15" fmla="val f4"/>
                            <a:gd name="f16" fmla="+- f15 0 f13"/>
                            <a:gd name="f17" fmla="+- f14 0 f13"/>
                            <a:gd name="f18" fmla="*/ f17 1 5664708"/>
                            <a:gd name="f19" fmla="*/ f16 1 1938528"/>
                            <a:gd name="f20" fmla="*/ 0 1 f18"/>
                            <a:gd name="f21" fmla="*/ 5664708 1 f18"/>
                            <a:gd name="f22" fmla="*/ 0 1 f19"/>
                            <a:gd name="f23" fmla="*/ 1938528 1 f19"/>
                            <a:gd name="f24" fmla="*/ f20 f11 1"/>
                            <a:gd name="f25" fmla="*/ f21 f11 1"/>
                            <a:gd name="f26" fmla="*/ f23 f12 1"/>
                            <a:gd name="f27" fmla="*/ f22 f12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4" t="f27" r="f25" b="f26"/>
                          <a:pathLst>
                            <a:path w="5664708" h="1938528">
                              <a:moveTo>
                                <a:pt x="f2" y="f5"/>
                              </a:moveTo>
                              <a:cubicBezTo>
                                <a:pt x="f2" y="f6"/>
                                <a:pt x="f6" y="f2"/>
                                <a:pt x="f5" y="f2"/>
                              </a:cubicBezTo>
                              <a:lnTo>
                                <a:pt x="f7" y="f2"/>
                              </a:lnTo>
                              <a:cubicBezTo>
                                <a:pt x="f8" y="f2"/>
                                <a:pt x="f3" y="f6"/>
                                <a:pt x="f3" y="f5"/>
                              </a:cubicBezTo>
                              <a:lnTo>
                                <a:pt x="f3" y="f9"/>
                              </a:lnTo>
                              <a:cubicBezTo>
                                <a:pt x="f3" y="f10"/>
                                <a:pt x="f8" y="f4"/>
                                <a:pt x="f7" y="f4"/>
                              </a:cubicBezTo>
                              <a:lnTo>
                                <a:pt x="f5" y="f4"/>
                              </a:lnTo>
                              <a:cubicBezTo>
                                <a:pt x="f6" y="f4"/>
                                <a:pt x="f2" y="f10"/>
                                <a:pt x="f2" y="f9"/>
                              </a:cubicBezTo>
                              <a:close/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994D5FC" id="Group 3265" o:spid="_x0000_s1026" style="position:absolute;margin-left:21.1pt;margin-top:-11.85pt;width:446.05pt;height:152.6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64708,1938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" path="m,323088c,144653,144653,,323088,l5341620,v178435,,323088,144653,323088,323088l5664708,1615440v,178435,-144653,323088,-323088,323088l323088,1938528c144653,1938528,,1793875,,1615440l,323088xe" filled="f" strokeweight=".72pt">
                <v:path arrowok="t" o:connecttype="custom" o:connectlocs="2832354,0;5664707,969264;2832354,1938528;0,969264" o:connectangles="270,0,90,180" textboxrect="0,0,5664708,1938528"/>
                <w10:wrap type="square"/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40"/>
        </w:rPr>
        <w:t>INTEGRACIÓN DE SISTEMAS EMPRESARIALES AVANZADO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446" w:line="240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40"/>
        </w:rPr>
        <w:t>LABORATORIO N° 04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120" w:line="240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48"/>
        </w:rPr>
        <w:t>DEFINICIÓN DEL TRABAJO A REALIZAR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0" w:line="240" w:lineRule="auto"/>
        <w:ind w:left="246" w:right="0" w:firstLine="0"/>
      </w:pPr>
      <w:r>
        <w:rPr>
          <w:noProof/>
        </w:rPr>
        <w:lastRenderedPageBreak/>
        <w:drawing>
          <wp:inline distT="0" distB="0" distL="0" distR="0">
            <wp:extent cx="5518147" cy="6416673"/>
            <wp:effectExtent l="0" t="0" r="6353" b="3177"/>
            <wp:docPr id="12" name="Picture 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47" cy="64166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0" w:line="240" w:lineRule="auto"/>
        <w:ind w:left="0" w:right="883" w:firstLine="0"/>
      </w:pPr>
      <w:r>
        <w:rPr>
          <w:b/>
          <w:color w:val="17365D"/>
          <w:sz w:val="28"/>
        </w:rPr>
        <w:t xml:space="preserve"> </w:t>
      </w:r>
    </w:p>
    <w:p w:rsidR="00BA4B28" w:rsidRDefault="008F4CA1">
      <w:pPr>
        <w:spacing w:after="0" w:line="240" w:lineRule="auto"/>
        <w:ind w:left="0" w:right="0" w:firstLine="0"/>
        <w:jc w:val="center"/>
      </w:pPr>
      <w:r>
        <w:rPr>
          <w:b/>
          <w:color w:val="17365D"/>
          <w:sz w:val="28"/>
          <w:u w:val="single" w:color="17365D"/>
        </w:rPr>
        <w:t xml:space="preserve">Laboratorio 04: </w:t>
      </w:r>
      <w:r>
        <w:rPr>
          <w:b/>
          <w:color w:val="17365D"/>
          <w:sz w:val="28"/>
          <w:u w:val="single" w:color="17365D"/>
        </w:rPr>
        <w:t>DEFINICIÓN DEL TRABAJO A REALIZAR</w:t>
      </w:r>
      <w:r>
        <w:rPr>
          <w:b/>
          <w:color w:val="17365D"/>
          <w:sz w:val="28"/>
        </w:rPr>
        <w:t xml:space="preserve"> </w:t>
      </w:r>
    </w:p>
    <w:p w:rsidR="00BA4B28" w:rsidRDefault="008F4CA1">
      <w:pPr>
        <w:spacing w:after="0" w:line="240" w:lineRule="auto"/>
        <w:ind w:left="0" w:right="0" w:firstLine="0"/>
      </w:pPr>
      <w:r>
        <w:t xml:space="preserve"> </w:t>
      </w:r>
    </w:p>
    <w:p w:rsidR="00BA4B28" w:rsidRDefault="008F4CA1">
      <w:pPr>
        <w:pStyle w:val="Ttulo1"/>
      </w:pPr>
      <w:r>
        <w:t xml:space="preserve">Objetivos: </w:t>
      </w:r>
    </w:p>
    <w:p w:rsidR="00BA4B28" w:rsidRDefault="008F4CA1">
      <w:pPr>
        <w:spacing w:after="0" w:line="240" w:lineRule="auto"/>
        <w:ind w:left="0" w:right="0" w:firstLine="0"/>
      </w:pPr>
      <w:r>
        <w:t xml:space="preserve"> </w:t>
      </w:r>
    </w:p>
    <w:p w:rsidR="00BA4B28" w:rsidRDefault="008F4CA1">
      <w:pPr>
        <w:ind w:left="10"/>
      </w:pPr>
      <w:r>
        <w:t xml:space="preserve">Al finalizar el laboratorio el estudiante será capaz de: </w:t>
      </w:r>
    </w:p>
    <w:p w:rsidR="00BA4B28" w:rsidRDefault="008F4CA1">
      <w:pPr>
        <w:numPr>
          <w:ilvl w:val="0"/>
          <w:numId w:val="3"/>
        </w:numPr>
        <w:ind w:right="4135" w:hanging="427"/>
      </w:pPr>
      <w:r>
        <w:t xml:space="preserve">Identificar los principales requerimientos del trabajo a realizar </w:t>
      </w:r>
    </w:p>
    <w:p w:rsidR="00BA4B28" w:rsidRDefault="008F4CA1">
      <w:pPr>
        <w:numPr>
          <w:ilvl w:val="0"/>
          <w:numId w:val="3"/>
        </w:numPr>
        <w:ind w:right="4135" w:hanging="427"/>
      </w:pPr>
      <w:r>
        <w:t xml:space="preserve">Definir las responsabilidades de los integrantes del grupo ● </w:t>
      </w:r>
      <w:r>
        <w:tab/>
        <w:t>Documentar los alc</w:t>
      </w:r>
      <w:r>
        <w:t xml:space="preserve">ances del trabajo a realizar </w:t>
      </w:r>
    </w:p>
    <w:p w:rsidR="00BA4B28" w:rsidRDefault="008F4CA1">
      <w:pPr>
        <w:spacing w:after="0" w:line="240" w:lineRule="auto"/>
        <w:ind w:left="427" w:right="0" w:firstLine="0"/>
      </w:pPr>
      <w:r>
        <w:t xml:space="preserve"> </w:t>
      </w:r>
    </w:p>
    <w:p w:rsidR="00BA4B28" w:rsidRDefault="008F4CA1">
      <w:pPr>
        <w:pStyle w:val="Ttulo1"/>
      </w:pPr>
      <w:r>
        <w:t xml:space="preserve">Seguridad: </w:t>
      </w:r>
    </w:p>
    <w:p w:rsidR="00BA4B28" w:rsidRDefault="008F4CA1">
      <w:pPr>
        <w:spacing w:after="1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4"/>
        </w:numPr>
        <w:ind w:hanging="427"/>
      </w:pPr>
      <w:r>
        <w:t>Ubicar maletines y/o mochilas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4"/>
        </w:numPr>
        <w:ind w:hanging="427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4"/>
        </w:numPr>
        <w:ind w:hanging="427"/>
      </w:pPr>
      <w:r>
        <w:lastRenderedPageBreak/>
        <w:t xml:space="preserve">Al culminar la sesión de laboratorio apagar correctamente la computadora y la </w:t>
      </w:r>
      <w:r>
        <w:t>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0" w:line="240" w:lineRule="auto"/>
        <w:ind w:left="0" w:right="0" w:firstLine="0"/>
      </w:pPr>
      <w:r>
        <w:t xml:space="preserve"> </w:t>
      </w:r>
    </w:p>
    <w:p w:rsidR="00BA4B28" w:rsidRDefault="008F4CA1">
      <w:pPr>
        <w:pStyle w:val="Ttulo1"/>
      </w:pPr>
      <w:r>
        <w:t xml:space="preserve">Equipos y Materiales: </w:t>
      </w:r>
    </w:p>
    <w:p w:rsidR="00BA4B28" w:rsidRDefault="008F4CA1">
      <w:pPr>
        <w:spacing w:after="1" w:line="240" w:lineRule="auto"/>
        <w:ind w:left="0" w:right="0" w:firstLine="0"/>
      </w:pPr>
      <w:r>
        <w:rPr>
          <w:b/>
          <w:color w:val="17365D"/>
        </w:rPr>
        <w:t xml:space="preserve"> </w:t>
      </w:r>
    </w:p>
    <w:p w:rsidR="00BA4B28" w:rsidRDefault="008F4CA1">
      <w:pPr>
        <w:numPr>
          <w:ilvl w:val="0"/>
          <w:numId w:val="5"/>
        </w:numPr>
        <w:ind w:hanging="427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5"/>
        </w:numPr>
        <w:ind w:hanging="427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5"/>
        </w:numPr>
        <w:ind w:hanging="427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5"/>
        </w:numPr>
        <w:ind w:hanging="427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numPr>
          <w:ilvl w:val="0"/>
          <w:numId w:val="5"/>
        </w:numPr>
        <w:ind w:hanging="427"/>
      </w:pPr>
      <w:r>
        <w:t>Software ERP ODOO instalado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BA4B28" w:rsidRDefault="008F4CA1">
      <w:pPr>
        <w:spacing w:after="0" w:line="240" w:lineRule="auto"/>
        <w:ind w:left="427" w:right="0" w:firstLine="0"/>
      </w:pPr>
      <w:r>
        <w:t xml:space="preserve"> </w:t>
      </w:r>
    </w:p>
    <w:p w:rsidR="00BA4B28" w:rsidRDefault="008F4CA1">
      <w:pPr>
        <w:pStyle w:val="Ttulo1"/>
      </w:pPr>
      <w:r>
        <w:t xml:space="preserve">Procedimiento: </w:t>
      </w:r>
    </w:p>
    <w:p w:rsidR="00BA4B28" w:rsidRDefault="008F4CA1">
      <w:pPr>
        <w:spacing w:after="35" w:line="240" w:lineRule="auto"/>
        <w:ind w:left="0" w:right="0" w:firstLine="0"/>
      </w:pPr>
      <w:r>
        <w:t xml:space="preserve"> </w:t>
      </w:r>
    </w:p>
    <w:p w:rsidR="00BA4B28" w:rsidRDefault="008F4CA1">
      <w:pPr>
        <w:numPr>
          <w:ilvl w:val="0"/>
          <w:numId w:val="6"/>
        </w:numPr>
        <w:spacing w:after="37" w:line="240" w:lineRule="auto"/>
        <w:ind w:hanging="360"/>
      </w:pPr>
      <w:r>
        <w:rPr>
          <w:b/>
        </w:rPr>
        <w:t>Integrantes</w:t>
      </w:r>
      <w:r>
        <w:t xml:space="preserve"> </w:t>
      </w:r>
    </w:p>
    <w:p w:rsidR="00BA4B28" w:rsidRDefault="008F4CA1">
      <w:pPr>
        <w:numPr>
          <w:ilvl w:val="1"/>
          <w:numId w:val="6"/>
        </w:numPr>
        <w:ind w:hanging="432"/>
      </w:pPr>
      <w:r>
        <w:t xml:space="preserve">Complete la siguiente tabla indicando los </w:t>
      </w:r>
      <w:r>
        <w:rPr>
          <w:b/>
        </w:rPr>
        <w:t xml:space="preserve">integrantes </w:t>
      </w:r>
      <w:r>
        <w:t xml:space="preserve">del grupo </w:t>
      </w:r>
    </w:p>
    <w:p w:rsidR="00BA4B28" w:rsidRDefault="008F4CA1">
      <w:pPr>
        <w:spacing w:after="16" w:line="276" w:lineRule="auto"/>
        <w:ind w:left="720" w:right="0" w:firstLine="0"/>
      </w:pPr>
      <w:r>
        <w:t xml:space="preserve"> </w:t>
      </w:r>
    </w:p>
    <w:tbl>
      <w:tblPr>
        <w:tblW w:w="9045" w:type="dxa"/>
        <w:tblInd w:w="72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6"/>
        <w:gridCol w:w="5373"/>
        <w:gridCol w:w="3046"/>
      </w:tblGrid>
      <w:tr w:rsidR="00BA4B28">
        <w:tblPrEx>
          <w:tblCellMar>
            <w:top w:w="0" w:type="dxa"/>
            <w:bottom w:w="0" w:type="dxa"/>
          </w:tblCellMar>
        </w:tblPrEx>
        <w:trPr>
          <w:trHeight w:val="406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10" w:type="dxa"/>
              <w:left w:w="96" w:type="dxa"/>
              <w:bottom w:w="0" w:type="dxa"/>
              <w:right w:w="115" w:type="dxa"/>
            </w:tcMar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Nro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10" w:type="dxa"/>
              <w:left w:w="96" w:type="dxa"/>
              <w:bottom w:w="0" w:type="dxa"/>
              <w:right w:w="115" w:type="dxa"/>
            </w:tcMar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rPr>
                <w:b/>
              </w:rPr>
              <w:t xml:space="preserve">Nombre 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10" w:type="dxa"/>
              <w:left w:w="96" w:type="dxa"/>
              <w:bottom w:w="0" w:type="dxa"/>
              <w:right w:w="115" w:type="dxa"/>
            </w:tcMar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Cargo asignado </w:t>
            </w:r>
          </w:p>
        </w:tc>
      </w:tr>
      <w:tr w:rsidR="00BA4B28">
        <w:tblPrEx>
          <w:tblCellMar>
            <w:top w:w="0" w:type="dxa"/>
            <w:bottom w:w="0" w:type="dxa"/>
          </w:tblCellMar>
        </w:tblPrEx>
        <w:trPr>
          <w:trHeight w:val="492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t xml:space="preserve"> Ryldo Giovany Quispe Andia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BA4B28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t xml:space="preserve"> Cristian Baca Puma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BA4B28">
        <w:tblPrEx>
          <w:tblCellMar>
            <w:top w:w="0" w:type="dxa"/>
            <w:bottom w:w="0" w:type="dxa"/>
          </w:tblCellMar>
        </w:tblPrEx>
        <w:trPr>
          <w:trHeight w:val="451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t xml:space="preserve"> Jack Bustinza Gamero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BA4B28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t xml:space="preserve"> Michell Mayorga Gutierrez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BA4B28">
        <w:tblPrEx>
          <w:tblCellMar>
            <w:top w:w="0" w:type="dxa"/>
            <w:bottom w:w="0" w:type="dxa"/>
          </w:tblCellMar>
        </w:tblPrEx>
        <w:trPr>
          <w:trHeight w:val="451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5" w:right="0" w:firstLine="0"/>
            </w:pPr>
            <w:r>
              <w:t xml:space="preserve"> Jhordan Mayhua Ubillas</w:t>
            </w:r>
          </w:p>
        </w:tc>
        <w:tc>
          <w:tcPr>
            <w:tcW w:w="3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0" w:type="dxa"/>
              <w:left w:w="96" w:type="dxa"/>
              <w:bottom w:w="0" w:type="dxa"/>
              <w:right w:w="115" w:type="dxa"/>
            </w:tcMar>
            <w:vAlign w:val="center"/>
          </w:tcPr>
          <w:p w:rsidR="00BA4B28" w:rsidRDefault="008F4CA1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</w:tbl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numPr>
          <w:ilvl w:val="0"/>
          <w:numId w:val="6"/>
        </w:numPr>
        <w:spacing w:after="37" w:line="240" w:lineRule="auto"/>
        <w:ind w:hanging="360"/>
      </w:pPr>
      <w:r>
        <w:rPr>
          <w:b/>
        </w:rPr>
        <w:t>Trabajo</w:t>
      </w:r>
      <w:r>
        <w:t xml:space="preserve"> </w:t>
      </w:r>
    </w:p>
    <w:p w:rsidR="00BA4B28" w:rsidRDefault="008F4CA1">
      <w:pPr>
        <w:numPr>
          <w:ilvl w:val="1"/>
          <w:numId w:val="6"/>
        </w:numPr>
        <w:ind w:hanging="432"/>
      </w:pPr>
      <w:r>
        <w:t xml:space="preserve">Nombre del módulo a desarrollar: </w:t>
      </w:r>
    </w:p>
    <w:p w:rsidR="00BA4B28" w:rsidRDefault="008F4CA1">
      <w:pPr>
        <w:ind w:left="777" w:firstLine="0"/>
      </w:pPr>
      <w:r>
        <w:t>RP para colegio Cristo de la Luz</w:t>
      </w:r>
    </w:p>
    <w:p w:rsidR="00BA4B28" w:rsidRDefault="008F4CA1">
      <w:pPr>
        <w:numPr>
          <w:ilvl w:val="1"/>
          <w:numId w:val="6"/>
        </w:numPr>
        <w:ind w:hanging="432"/>
      </w:pPr>
      <w:r>
        <w:t xml:space="preserve">Objetivo general: </w:t>
      </w:r>
    </w:p>
    <w:p w:rsidR="00BA4B28" w:rsidRDefault="008F4CA1">
      <w:pPr>
        <w:pStyle w:val="Prrafodelista"/>
        <w:numPr>
          <w:ilvl w:val="0"/>
          <w:numId w:val="7"/>
        </w:numPr>
      </w:pPr>
      <w:r>
        <w:t xml:space="preserve">Crear RP para la el colegio Cristo de la luz </w:t>
      </w:r>
    </w:p>
    <w:p w:rsidR="00BA4B28" w:rsidRDefault="00BA4B28"/>
    <w:p w:rsidR="00BA4B28" w:rsidRDefault="00BA4B28"/>
    <w:p w:rsidR="00BA4B28" w:rsidRDefault="00BA4B28"/>
    <w:p w:rsidR="00BA4B28" w:rsidRDefault="00BA4B28"/>
    <w:p w:rsidR="00BA4B28" w:rsidRDefault="008F4CA1">
      <w:pPr>
        <w:numPr>
          <w:ilvl w:val="1"/>
          <w:numId w:val="6"/>
        </w:numPr>
        <w:ind w:hanging="432"/>
      </w:pPr>
      <w:r>
        <w:t xml:space="preserve">Objetivos específicos: </w:t>
      </w:r>
    </w:p>
    <w:p w:rsidR="00BA4B28" w:rsidRDefault="008F4CA1">
      <w:pPr>
        <w:pStyle w:val="Prrafodelista"/>
        <w:numPr>
          <w:ilvl w:val="0"/>
          <w:numId w:val="7"/>
        </w:numPr>
      </w:pPr>
      <w:r>
        <w:t xml:space="preserve">Generar reportes de alumnos, de matrículas, profesores asistencias, padres, cursos, años </w:t>
      </w:r>
      <w:r>
        <w:t>académicos, biblioteca, admisión, exámenes, horarios.</w:t>
      </w:r>
    </w:p>
    <w:p w:rsidR="00BA4B28" w:rsidRDefault="008F4CA1">
      <w:pPr>
        <w:pStyle w:val="Prrafodelista"/>
        <w:numPr>
          <w:ilvl w:val="0"/>
          <w:numId w:val="7"/>
        </w:numPr>
      </w:pPr>
      <w:r>
        <w:t>Crear modificar eliminar consultar todo tipo de datos mencionado anteriormente.</w:t>
      </w:r>
    </w:p>
    <w:p w:rsidR="00BA4B28" w:rsidRDefault="008F4CA1">
      <w:pPr>
        <w:numPr>
          <w:ilvl w:val="1"/>
          <w:numId w:val="6"/>
        </w:numPr>
        <w:ind w:hanging="432"/>
      </w:pPr>
      <w:r>
        <w:t xml:space="preserve">Elabore los Diagrama de casos de uso más importantes del módulo asignado: </w:t>
      </w:r>
    </w:p>
    <w:p w:rsidR="00BA4B28" w:rsidRDefault="008F4CA1">
      <w:pPr>
        <w:spacing w:after="0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619993" cy="4218081"/>
            <wp:effectExtent l="0" t="0" r="0" b="0"/>
            <wp:docPr id="13" name="Imagen 1" descr="D:\Semestre VI\Integracion de Sistemas Empresariales Avanzado\Laboratorios\Lab4\diagrama col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993" cy="4218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numPr>
          <w:ilvl w:val="1"/>
          <w:numId w:val="6"/>
        </w:numPr>
        <w:ind w:hanging="432"/>
      </w:pPr>
      <w:r>
        <w:t xml:space="preserve">Adjunte la maquetación de las interfaces mas importantes que implementara en la aplcación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lastRenderedPageBreak/>
        <w:t>REGISTRAR MODIFICAR ELIMINAR DE ALUMNOS</w:t>
      </w:r>
      <w:r>
        <w:rPr>
          <w:noProof/>
        </w:rPr>
        <w:drawing>
          <wp:inline distT="0" distB="0" distL="0" distR="0">
            <wp:extent cx="6235065" cy="1958973"/>
            <wp:effectExtent l="0" t="0" r="0" b="3177"/>
            <wp:docPr id="14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9589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t>REGISTRAR MODIFICAR ELIMINAR DE PADRES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rPr>
          <w:noProof/>
        </w:rPr>
        <w:drawing>
          <wp:inline distT="0" distB="0" distL="0" distR="0">
            <wp:extent cx="6235065" cy="1376684"/>
            <wp:effectExtent l="0" t="0" r="0" b="0"/>
            <wp:docPr id="1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3766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t>REGISTRAR MODIFICAR ELIMINAR DE EMPLEADOS</w:t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6235065" cy="1737360"/>
            <wp:effectExtent l="0" t="0" r="0" b="0"/>
            <wp:docPr id="16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7" w:line="240" w:lineRule="auto"/>
        <w:ind w:left="720" w:right="0" w:firstLine="0"/>
      </w:pPr>
      <w:r>
        <w:t xml:space="preserve"> </w:t>
      </w:r>
    </w:p>
    <w:p w:rsidR="00BA4B28" w:rsidRDefault="008F4CA1">
      <w:pPr>
        <w:spacing w:after="35" w:line="240" w:lineRule="auto"/>
        <w:ind w:left="720" w:right="0" w:firstLine="0"/>
      </w:pPr>
      <w:r>
        <w:t xml:space="preserve"> </w:t>
      </w:r>
    </w:p>
    <w:p w:rsidR="00BA4B28" w:rsidRDefault="00BA4B28">
      <w:pPr>
        <w:spacing w:after="35" w:line="240" w:lineRule="auto"/>
        <w:ind w:left="720" w:right="0" w:firstLine="0"/>
      </w:pPr>
    </w:p>
    <w:p w:rsidR="00BA4B28" w:rsidRDefault="00BA4B28">
      <w:pPr>
        <w:spacing w:after="35" w:line="240" w:lineRule="auto"/>
        <w:ind w:left="720" w:right="0" w:firstLine="0"/>
      </w:pPr>
    </w:p>
    <w:p w:rsidR="00BA4B28" w:rsidRDefault="00BA4B28">
      <w:pPr>
        <w:spacing w:after="35" w:line="240" w:lineRule="auto"/>
        <w:ind w:left="720" w:right="0" w:firstLine="0"/>
      </w:pPr>
    </w:p>
    <w:p w:rsidR="00BA4B28" w:rsidRDefault="00BA4B28">
      <w:pPr>
        <w:spacing w:after="35" w:line="240" w:lineRule="auto"/>
        <w:ind w:left="720" w:right="0" w:firstLine="0"/>
      </w:pPr>
    </w:p>
    <w:p w:rsidR="00BA4B28" w:rsidRDefault="00BA4B28">
      <w:pPr>
        <w:spacing w:after="35" w:line="240" w:lineRule="auto"/>
        <w:ind w:left="720" w:right="0" w:firstLine="0"/>
      </w:pPr>
    </w:p>
    <w:p w:rsidR="00BA4B28" w:rsidRDefault="00BA4B28">
      <w:pPr>
        <w:spacing w:after="35" w:line="240" w:lineRule="auto"/>
        <w:ind w:left="720" w:right="0" w:firstLine="0"/>
      </w:pPr>
    </w:p>
    <w:p w:rsidR="00BA4B28" w:rsidRDefault="008F4CA1">
      <w:pPr>
        <w:spacing w:after="35" w:line="240" w:lineRule="auto"/>
        <w:ind w:right="0"/>
        <w:jc w:val="center"/>
      </w:pPr>
      <w:r>
        <w:t>REGISTRAR MODIFICAR ELIMINAR ASISTENCIA</w:t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235065" cy="1614802"/>
            <wp:effectExtent l="0" t="0" r="0" b="4448"/>
            <wp:docPr id="17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614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8" w:line="240" w:lineRule="auto"/>
        <w:ind w:left="720" w:right="0" w:firstLine="0"/>
        <w:jc w:val="center"/>
      </w:pPr>
      <w:r>
        <w:t>REGISTRAR MODIFICAR ELIMINAR EXAMENES</w:t>
      </w:r>
    </w:p>
    <w:p w:rsidR="00BA4B28" w:rsidRDefault="008F4CA1">
      <w:pPr>
        <w:spacing w:after="38" w:line="240" w:lineRule="auto"/>
        <w:ind w:left="720" w:right="0" w:firstLine="0"/>
      </w:pPr>
      <w:r>
        <w:rPr>
          <w:noProof/>
        </w:rPr>
        <w:drawing>
          <wp:inline distT="0" distB="0" distL="0" distR="0">
            <wp:extent cx="6235065" cy="2143125"/>
            <wp:effectExtent l="0" t="0" r="0" b="9525"/>
            <wp:docPr id="18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2143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t>FACTURACION ELECTRONICA</w:t>
      </w:r>
    </w:p>
    <w:p w:rsidR="00BA4B28" w:rsidRDefault="008F4CA1">
      <w:pPr>
        <w:spacing w:after="35" w:line="240" w:lineRule="auto"/>
        <w:ind w:left="720" w:right="0" w:firstLine="0"/>
        <w:jc w:val="center"/>
      </w:pPr>
      <w:r>
        <w:rPr>
          <w:noProof/>
        </w:rPr>
        <w:drawing>
          <wp:inline distT="0" distB="0" distL="0" distR="0">
            <wp:extent cx="6235065" cy="3130548"/>
            <wp:effectExtent l="0" t="0" r="0" b="0"/>
            <wp:docPr id="19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130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BA4B28">
      <w:pPr>
        <w:spacing w:after="197"/>
        <w:ind w:left="777" w:firstLine="0"/>
      </w:pPr>
    </w:p>
    <w:p w:rsidR="00BA4B28" w:rsidRDefault="00BA4B28">
      <w:pPr>
        <w:spacing w:after="197"/>
        <w:ind w:left="777" w:firstLine="0"/>
      </w:pPr>
    </w:p>
    <w:p w:rsidR="00BA4B28" w:rsidRDefault="00BA4B28">
      <w:pPr>
        <w:spacing w:after="197"/>
        <w:ind w:left="777" w:firstLine="0"/>
      </w:pPr>
    </w:p>
    <w:p w:rsidR="00BA4B28" w:rsidRDefault="00BA4B28">
      <w:pPr>
        <w:spacing w:after="197"/>
        <w:ind w:left="777" w:firstLine="0"/>
      </w:pPr>
    </w:p>
    <w:p w:rsidR="00BA4B28" w:rsidRDefault="008F4CA1">
      <w:pPr>
        <w:spacing w:after="197"/>
        <w:ind w:left="777" w:firstLine="0"/>
        <w:jc w:val="center"/>
      </w:pPr>
      <w:r>
        <w:t>CREAR MODIFICAR ELIMAR CURSOS</w:t>
      </w:r>
    </w:p>
    <w:p w:rsidR="00BA4B28" w:rsidRDefault="008F4CA1">
      <w:pPr>
        <w:spacing w:after="197"/>
        <w:ind w:left="777" w:firstLine="0"/>
      </w:pPr>
      <w:r>
        <w:rPr>
          <w:noProof/>
        </w:rPr>
        <w:lastRenderedPageBreak/>
        <w:drawing>
          <wp:inline distT="0" distB="0" distL="0" distR="0">
            <wp:extent cx="6235065" cy="1428750"/>
            <wp:effectExtent l="0" t="0" r="0" b="0"/>
            <wp:docPr id="20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428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197"/>
        <w:ind w:left="777" w:firstLine="0"/>
        <w:jc w:val="center"/>
      </w:pPr>
      <w:r>
        <w:t>CREAR REGISTRO PARA EXAMEN DE ADMISION</w:t>
      </w:r>
    </w:p>
    <w:p w:rsidR="00BA4B28" w:rsidRDefault="00BA4B28">
      <w:pPr>
        <w:spacing w:after="197"/>
        <w:ind w:left="777" w:firstLine="0"/>
      </w:pPr>
    </w:p>
    <w:p w:rsidR="00BA4B28" w:rsidRDefault="008F4CA1">
      <w:pPr>
        <w:spacing w:after="197"/>
        <w:ind w:left="777" w:firstLine="0"/>
      </w:pPr>
      <w:r>
        <w:rPr>
          <w:noProof/>
        </w:rPr>
        <w:drawing>
          <wp:inline distT="0" distB="0" distL="0" distR="0">
            <wp:extent cx="6235065" cy="1319534"/>
            <wp:effectExtent l="0" t="0" r="0" b="0"/>
            <wp:docPr id="21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3195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BA4B28">
      <w:pPr>
        <w:spacing w:after="197"/>
        <w:ind w:left="777" w:firstLine="0"/>
      </w:pPr>
    </w:p>
    <w:p w:rsidR="00BA4B28" w:rsidRDefault="008F4CA1">
      <w:pPr>
        <w:spacing w:after="197"/>
        <w:ind w:left="777" w:firstLine="0"/>
        <w:jc w:val="center"/>
      </w:pPr>
      <w:r>
        <w:t>REGISTRO DE BIBLIOTECA</w:t>
      </w:r>
    </w:p>
    <w:p w:rsidR="00BA4B28" w:rsidRDefault="008F4CA1">
      <w:pPr>
        <w:spacing w:after="197"/>
        <w:ind w:left="777" w:firstLine="0"/>
        <w:jc w:val="center"/>
      </w:pPr>
      <w:r>
        <w:rPr>
          <w:noProof/>
        </w:rPr>
        <w:drawing>
          <wp:inline distT="0" distB="0" distL="0" distR="0">
            <wp:extent cx="6235065" cy="1438908"/>
            <wp:effectExtent l="0" t="0" r="0" b="8892"/>
            <wp:docPr id="22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4389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8F4CA1">
      <w:pPr>
        <w:spacing w:after="197"/>
        <w:ind w:left="777" w:firstLine="0"/>
        <w:jc w:val="center"/>
      </w:pPr>
      <w:r>
        <w:t>REGISTRO DE NOTAS</w:t>
      </w:r>
    </w:p>
    <w:p w:rsidR="00BA4B28" w:rsidRDefault="008F4CA1">
      <w:pPr>
        <w:spacing w:after="197"/>
        <w:ind w:left="777" w:firstLine="0"/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493391</wp:posOffset>
            </wp:positionH>
            <wp:positionV relativeFrom="paragraph">
              <wp:posOffset>1271</wp:posOffset>
            </wp:positionV>
            <wp:extent cx="5892165" cy="2194486"/>
            <wp:effectExtent l="0" t="0" r="0" b="0"/>
            <wp:wrapNone/>
            <wp:docPr id="23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1944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BA4B28">
      <w:pPr>
        <w:spacing w:after="197"/>
        <w:ind w:left="777" w:firstLine="0"/>
        <w:jc w:val="center"/>
      </w:pPr>
    </w:p>
    <w:p w:rsidR="00BA4B28" w:rsidRDefault="008F4CA1">
      <w:pPr>
        <w:spacing w:after="197"/>
        <w:ind w:left="777" w:firstLine="0"/>
        <w:jc w:val="center"/>
      </w:pPr>
      <w:r>
        <w:lastRenderedPageBreak/>
        <w:t>SITIO WEB PARA</w:t>
      </w:r>
      <w:r>
        <w:t xml:space="preserve"> EL COLEGIO</w:t>
      </w:r>
    </w:p>
    <w:p w:rsidR="00BA4B28" w:rsidRDefault="008F4CA1">
      <w:pPr>
        <w:spacing w:after="197"/>
        <w:ind w:left="777" w:firstLine="0"/>
        <w:jc w:val="center"/>
      </w:pPr>
      <w:r>
        <w:rPr>
          <w:noProof/>
        </w:rPr>
        <w:drawing>
          <wp:inline distT="0" distB="0" distL="0" distR="0">
            <wp:extent cx="6235065" cy="2233934"/>
            <wp:effectExtent l="0" t="0" r="0" b="0"/>
            <wp:docPr id="24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22339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4B28" w:rsidRDefault="00BA4B28">
      <w:pPr>
        <w:spacing w:after="197"/>
        <w:ind w:left="777" w:firstLine="0"/>
        <w:jc w:val="center"/>
      </w:pPr>
    </w:p>
    <w:p w:rsidR="00BA4B28" w:rsidRDefault="008F4CA1">
      <w:pPr>
        <w:numPr>
          <w:ilvl w:val="1"/>
          <w:numId w:val="6"/>
        </w:numPr>
        <w:spacing w:after="197"/>
        <w:ind w:hanging="432"/>
      </w:pPr>
      <w:r>
        <w:t xml:space="preserve">Adjunte la lista de servicios web que utilizara su aplicación (Coordine con el equipo responsable de administrar el acceso a la base de datos para definir los web methods necesarios) </w:t>
      </w:r>
    </w:p>
    <w:p w:rsidR="00BA4B28" w:rsidRDefault="008F4CA1">
      <w:pPr>
        <w:pStyle w:val="Prrafodelista"/>
        <w:numPr>
          <w:ilvl w:val="0"/>
          <w:numId w:val="7"/>
        </w:numPr>
        <w:spacing w:after="197"/>
      </w:pPr>
      <w:r>
        <w:t>Odoo Server</w:t>
      </w:r>
    </w:p>
    <w:p w:rsidR="00BA4B28" w:rsidRDefault="008F4CA1">
      <w:pPr>
        <w:spacing w:after="11" w:line="240" w:lineRule="auto"/>
        <w:ind w:left="0" w:right="0" w:firstLine="0"/>
      </w:pPr>
      <w:r>
        <w:rPr>
          <w:b/>
          <w:color w:val="17365D"/>
          <w:sz w:val="24"/>
        </w:rPr>
        <w:t xml:space="preserve"> </w:t>
      </w:r>
    </w:p>
    <w:p w:rsidR="00BA4B28" w:rsidRDefault="008F4CA1">
      <w:pPr>
        <w:spacing w:after="0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b/>
          <w:color w:val="17365D"/>
          <w:sz w:val="24"/>
        </w:rPr>
        <w:t xml:space="preserve"> </w:t>
      </w:r>
    </w:p>
    <w:p w:rsidR="00BA4B28" w:rsidRDefault="008F4CA1">
      <w:pPr>
        <w:pStyle w:val="Ttulo1"/>
      </w:pPr>
      <w:r>
        <w:t xml:space="preserve">Observaciones y Conclusiones: </w:t>
      </w:r>
    </w:p>
    <w:p w:rsidR="00BA4B28" w:rsidRDefault="008F4CA1">
      <w:pPr>
        <w:ind w:left="10"/>
      </w:pPr>
      <w:r>
        <w:t xml:space="preserve">Indicar </w:t>
      </w:r>
      <w:r>
        <w:t xml:space="preserve">las conclusiones que llegó después de los temas tratados de manera práctica en este laboratorio. </w:t>
      </w:r>
    </w:p>
    <w:tbl>
      <w:tblPr>
        <w:tblW w:w="9105" w:type="dxa"/>
        <w:tblInd w:w="-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05"/>
      </w:tblGrid>
      <w:tr w:rsidR="00BA4B28">
        <w:tblPrEx>
          <w:tblCellMar>
            <w:top w:w="0" w:type="dxa"/>
            <w:bottom w:w="0" w:type="dxa"/>
          </w:tblCellMar>
        </w:tblPrEx>
        <w:tc>
          <w:tcPr>
            <w:tcW w:w="9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A4B28" w:rsidRDefault="008F4CA1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</w:pPr>
            <w:r>
              <w:t xml:space="preserve">Utilizaremos módulos de terceros para desarrollo el proyecto </w:t>
            </w:r>
          </w:p>
          <w:p w:rsidR="00BA4B28" w:rsidRDefault="008F4CA1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</w:pPr>
            <w:r>
              <w:t>Crearemos sitio web para el colegio con un módulo propio</w:t>
            </w:r>
          </w:p>
          <w:p w:rsidR="00BA4B28" w:rsidRDefault="008F4CA1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</w:pPr>
            <w:r>
              <w:t>Eliminaremos campos innecesarios para e</w:t>
            </w:r>
            <w:r>
              <w:t>l desarrollo de nuestro proyecto</w:t>
            </w:r>
          </w:p>
          <w:p w:rsidR="00BA4B28" w:rsidRDefault="008F4CA1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</w:pPr>
            <w:r>
              <w:t>Utilizaremos el modulo chat en vivo que nos permitirá comunicarnos con el usuario y el administrador</w:t>
            </w:r>
          </w:p>
          <w:p w:rsidR="00BA4B28" w:rsidRDefault="008F4CA1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</w:pPr>
            <w:r>
              <w:t>El proyecto esta dedicado para el colegio cristo de la luz con el fin de sistematizar todo sus archivos notas matriculas f</w:t>
            </w:r>
            <w:r>
              <w:t>acturación empleados alumnos y otros.</w:t>
            </w:r>
          </w:p>
        </w:tc>
      </w:tr>
    </w:tbl>
    <w:p w:rsidR="00BA4B28" w:rsidRDefault="008F4CA1">
      <w:pPr>
        <w:spacing w:after="0" w:line="240" w:lineRule="auto"/>
        <w:ind w:left="0" w:right="0" w:firstLine="0"/>
      </w:pPr>
      <w:r>
        <w:t xml:space="preserve"> </w:t>
      </w:r>
    </w:p>
    <w:sectPr w:rsidR="00BA4B28">
      <w:headerReference w:type="default" r:id="rId21"/>
      <w:footerReference w:type="default" r:id="rId22"/>
      <w:headerReference w:type="first" r:id="rId23"/>
      <w:footerReference w:type="first" r:id="rId24"/>
      <w:pgSz w:w="11906" w:h="16841"/>
      <w:pgMar w:top="490" w:right="668" w:bottom="860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CA1" w:rsidRDefault="008F4CA1">
      <w:pPr>
        <w:spacing w:after="0" w:line="240" w:lineRule="auto"/>
      </w:pPr>
      <w:r>
        <w:separator/>
      </w:r>
    </w:p>
  </w:endnote>
  <w:endnote w:type="continuationSeparator" w:id="0">
    <w:p w:rsidR="008F4CA1" w:rsidRDefault="008F4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44B" w:rsidRDefault="008F4CA1">
    <w:pPr>
      <w:spacing w:after="43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882697</wp:posOffset>
              </wp:positionH>
              <wp:positionV relativeFrom="paragraph">
                <wp:posOffset>9720072</wp:posOffset>
              </wp:positionV>
              <wp:extent cx="6240149" cy="9144"/>
              <wp:effectExtent l="0" t="0" r="8251" b="9906"/>
              <wp:wrapSquare wrapText="bothSides"/>
              <wp:docPr id="9" name="Group 37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40149" cy="9144"/>
                      </a:xfrm>
                      <a:custGeom>
                        <a:avLst/>
                        <a:gdLst>
                          <a:gd name="f0" fmla="val w"/>
                          <a:gd name="f1" fmla="val h"/>
                          <a:gd name="f2" fmla="val 0"/>
                          <a:gd name="f3" fmla="val 6240145"/>
                          <a:gd name="f4" fmla="val 9144"/>
                          <a:gd name="f5" fmla="*/ f0 1 6240145"/>
                          <a:gd name="f6" fmla="*/ f1 1 9144"/>
                          <a:gd name="f7" fmla="val f2"/>
                          <a:gd name="f8" fmla="val f3"/>
                          <a:gd name="f9" fmla="val f4"/>
                          <a:gd name="f10" fmla="+- f9 0 f7"/>
                          <a:gd name="f11" fmla="+- f8 0 f7"/>
                          <a:gd name="f12" fmla="*/ f11 1 6240145"/>
                          <a:gd name="f13" fmla="*/ f10 1 9144"/>
                          <a:gd name="f14" fmla="*/ 0 1 f12"/>
                          <a:gd name="f15" fmla="*/ 6240145 1 f12"/>
                          <a:gd name="f16" fmla="*/ 0 1 f13"/>
                          <a:gd name="f17" fmla="*/ 9144 1 f13"/>
                          <a:gd name="f18" fmla="*/ f14 f5 1"/>
                          <a:gd name="f19" fmla="*/ f15 f5 1"/>
                          <a:gd name="f20" fmla="*/ f17 f6 1"/>
                          <a:gd name="f21" fmla="*/ f16 f6 1"/>
                        </a:gdLst>
                        <a:ahLst/>
                        <a:cxnLst>
                          <a:cxn ang="3cd4">
                            <a:pos x="hc" y="t"/>
                          </a:cxn>
                          <a:cxn ang="0">
                            <a:pos x="r" y="vc"/>
                          </a:cxn>
                          <a:cxn ang="cd4">
                            <a:pos x="hc" y="b"/>
                          </a:cxn>
                          <a:cxn ang="cd2">
                            <a:pos x="l" y="vc"/>
                          </a:cxn>
                        </a:cxnLst>
                        <a:rect l="f18" t="f21" r="f19" b="f20"/>
                        <a:pathLst>
                          <a:path w="6240145" h="9144">
                            <a:moveTo>
                              <a:pt x="f2" y="f2"/>
                            </a:moveTo>
                            <a:lnTo>
                              <a:pt x="f3" y="f2"/>
                            </a:lnTo>
                            <a:lnTo>
                              <a:pt x="f3" y="f4"/>
                            </a:lnTo>
                            <a:lnTo>
                              <a:pt x="f2" y="f4"/>
                            </a:lnTo>
                            <a:lnTo>
                              <a:pt x="f2" y="f2"/>
                            </a:lnTo>
                          </a:path>
                        </a:pathLst>
                      </a:custGeom>
                      <a:noFill/>
                      <a:ln cap="flat">
                        <a:noFill/>
                        <a:prstDash val="solid"/>
                      </a:ln>
                    </wps:spPr>
                    <wps:bodyPr lIns="0" tIns="0" rIns="0" bIns="0"/>
                  </wps:wsp>
                </a:graphicData>
              </a:graphic>
            </wp:anchor>
          </w:drawing>
        </mc:Choice>
        <mc:Fallback>
          <w:pict>
            <v:shape w14:anchorId="53AD889D" id="Group 3784" o:spid="_x0000_s1026" style="position:absolute;margin-left:69.5pt;margin-top:765.35pt;width:491.35pt;height: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40145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" path="m,l6240145,r,9144l,9144,,e" filled="f" stroked="f">
              <v:path arrowok="t" o:connecttype="custom" o:connectlocs="3120075,0;6240149,4572;3120075,9144;0,4572" o:connectangles="270,0,90,180" textboxrect="0,0,6240145,9144"/>
              <w10:wrap type="square"/>
            </v:shape>
          </w:pict>
        </mc:Fallback>
      </mc:AlternateContent>
    </w:r>
  </w:p>
  <w:p w:rsidR="0078444B" w:rsidRDefault="008F4CA1">
    <w:pPr>
      <w:spacing w:after="0" w:line="240" w:lineRule="auto"/>
      <w:ind w:left="0" w:right="0" w:firstLine="0"/>
    </w:pPr>
    <w:r>
      <w:rPr>
        <w:b/>
        <w:i/>
      </w:rPr>
      <w:t xml:space="preserve">Guía de Laboratorio No </w:t>
    </w:r>
    <w:r>
      <w:rPr>
        <w:b/>
        <w:i/>
      </w:rPr>
      <w:fldChar w:fldCharType="begin"/>
    </w:r>
    <w:r>
      <w:rPr>
        <w:b/>
        <w:i/>
      </w:rPr>
      <w:instrText xml:space="preserve"> NUMPAGES </w:instrText>
    </w:r>
    <w:r>
      <w:rPr>
        <w:b/>
        <w:i/>
      </w:rPr>
      <w:fldChar w:fldCharType="separate"/>
    </w:r>
    <w:r w:rsidR="00D70C2E">
      <w:rPr>
        <w:b/>
        <w:i/>
        <w:noProof/>
      </w:rPr>
      <w:t>8</w:t>
    </w:r>
    <w:r>
      <w:rPr>
        <w:b/>
        <w:i/>
      </w:rPr>
      <w:fldChar w:fldCharType="end"/>
    </w:r>
    <w:r>
      <w:rPr>
        <w:b/>
        <w:i/>
      </w:rPr>
      <w:t xml:space="preserve"> </w:t>
    </w:r>
    <w:r>
      <w:rPr>
        <w:b/>
        <w:i/>
      </w:rPr>
      <w:tab/>
      <w:t xml:space="preserve">Pág. </w:t>
    </w:r>
    <w:r>
      <w:rPr>
        <w:b/>
        <w:i/>
      </w:rPr>
      <w:fldChar w:fldCharType="begin"/>
    </w:r>
    <w:r>
      <w:rPr>
        <w:b/>
        <w:i/>
      </w:rPr>
      <w:instrText xml:space="preserve"> PAGE </w:instrText>
    </w:r>
    <w:r>
      <w:rPr>
        <w:b/>
        <w:i/>
      </w:rPr>
      <w:fldChar w:fldCharType="separate"/>
    </w:r>
    <w:r w:rsidR="00D70C2E">
      <w:rPr>
        <w:b/>
        <w:i/>
        <w:noProof/>
      </w:rPr>
      <w:t>3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44B" w:rsidRDefault="008F4CA1">
    <w:pPr>
      <w:spacing w:after="0" w:line="276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CA1" w:rsidRDefault="008F4CA1">
      <w:pPr>
        <w:spacing w:after="0" w:line="240" w:lineRule="auto"/>
      </w:pPr>
      <w:r>
        <w:separator/>
      </w:r>
    </w:p>
  </w:footnote>
  <w:footnote w:type="continuationSeparator" w:id="0">
    <w:p w:rsidR="008F4CA1" w:rsidRDefault="008F4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44B" w:rsidRDefault="008F4CA1">
    <w:pPr>
      <w:spacing w:after="379" w:line="240" w:lineRule="auto"/>
      <w:ind w:left="0" w:right="0" w:firstLine="0"/>
    </w:pPr>
    <w:r>
      <w:rPr>
        <w:b/>
        <w:i/>
      </w:rPr>
      <w:t xml:space="preserve"> </w:t>
    </w:r>
  </w:p>
  <w:p w:rsidR="0078444B" w:rsidRDefault="008F4CA1">
    <w:pPr>
      <w:spacing w:after="0" w:line="240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900684</wp:posOffset>
              </wp:positionH>
              <wp:positionV relativeFrom="page">
                <wp:posOffset>114300</wp:posOffset>
              </wp:positionV>
              <wp:extent cx="6205391" cy="396236"/>
              <wp:effectExtent l="0" t="0" r="23959" b="3814"/>
              <wp:wrapSquare wrapText="bothSides"/>
              <wp:docPr id="1" name="Group 3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391" cy="396236"/>
                        <a:chOff x="0" y="0"/>
                        <a:chExt cx="6205391" cy="396236"/>
                      </a:xfrm>
                    </wpg:grpSpPr>
                    <wps:wsp>
                      <wps:cNvPr id="2" name="Rectangle 3774"/>
                      <wps:cNvSpPr/>
                      <wps:spPr>
                        <a:xfrm>
                          <a:off x="301" y="131938"/>
                          <a:ext cx="746287" cy="158127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8444B" w:rsidRDefault="008F4CA1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b/>
                                <w:i/>
                                <w:u w:val="single" w:color="000000"/>
                              </w:rPr>
                              <w:t>Integración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  <wps:wsp>
                      <wps:cNvPr id="3" name="Rectangle 3775"/>
                      <wps:cNvSpPr/>
                      <wps:spPr>
                        <a:xfrm>
                          <a:off x="562612" y="131938"/>
                          <a:ext cx="38359" cy="158127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8444B" w:rsidRDefault="008F4CA1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b/>
                                <w:i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  <wps:wsp>
                      <wps:cNvPr id="4" name="Rectangle 3776"/>
                      <wps:cNvSpPr/>
                      <wps:spPr>
                        <a:xfrm>
                          <a:off x="591561" y="131938"/>
                          <a:ext cx="2482467" cy="158127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8444B" w:rsidRDefault="008F4CA1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b/>
                                <w:i/>
                                <w:u w:val="single" w:color="000000"/>
                              </w:rPr>
                              <w:t>de Sistemas Empresariales Avanzado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  <wps:wsp>
                      <wps:cNvPr id="5" name="Rectangle 3777"/>
                      <wps:cNvSpPr/>
                      <wps:spPr>
                        <a:xfrm>
                          <a:off x="2460366" y="131938"/>
                          <a:ext cx="38359" cy="158127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8444B" w:rsidRDefault="008F4CA1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  <wps:wsp>
                      <wps:cNvPr id="6" name="Shape 4046"/>
                      <wps:cNvSpPr/>
                      <wps:spPr>
                        <a:xfrm>
                          <a:off x="301" y="382520"/>
                          <a:ext cx="6205090" cy="13716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6205093"/>
                            <a:gd name="f4" fmla="val 13716"/>
                            <a:gd name="f5" fmla="*/ f0 1 6205093"/>
                            <a:gd name="f6" fmla="*/ f1 1 13716"/>
                            <a:gd name="f7" fmla="val f2"/>
                            <a:gd name="f8" fmla="val f3"/>
                            <a:gd name="f9" fmla="val f4"/>
                            <a:gd name="f10" fmla="+- f9 0 f7"/>
                            <a:gd name="f11" fmla="+- f8 0 f7"/>
                            <a:gd name="f12" fmla="*/ f11 1 6205093"/>
                            <a:gd name="f13" fmla="*/ f10 1 13716"/>
                            <a:gd name="f14" fmla="*/ 0 1 f12"/>
                            <a:gd name="f15" fmla="*/ 6205093 1 f12"/>
                            <a:gd name="f16" fmla="*/ 0 1 f13"/>
                            <a:gd name="f17" fmla="*/ 13716 1 f13"/>
                            <a:gd name="f18" fmla="*/ f14 f5 1"/>
                            <a:gd name="f19" fmla="*/ f15 f5 1"/>
                            <a:gd name="f20" fmla="*/ f17 f6 1"/>
                            <a:gd name="f21" fmla="*/ f16 f6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1" r="f19" b="f20"/>
                          <a:pathLst>
                            <a:path w="6205093" h="13716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4"/>
                              </a:lnTo>
                              <a:lnTo>
                                <a:pt x="f2" y="f4"/>
                              </a:lnTo>
                              <a:lnTo>
                                <a:pt x="f2" y="f2"/>
                              </a:lnTo>
                            </a:path>
                          </a:pathLst>
                        </a:custGeom>
                        <a:noFill/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  <wps:wsp>
                      <wps:cNvPr id="7" name="Shape 3772"/>
                      <wps:cNvSpPr/>
                      <wps:spPr>
                        <a:xfrm>
                          <a:off x="0" y="333756"/>
                          <a:ext cx="6205218" cy="38103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6205221"/>
                            <a:gd name="f4" fmla="val 38100"/>
                            <a:gd name="f5" fmla="*/ f0 1 6205221"/>
                            <a:gd name="f6" fmla="*/ f1 1 38100"/>
                            <a:gd name="f7" fmla="val f2"/>
                            <a:gd name="f8" fmla="val f3"/>
                            <a:gd name="f9" fmla="val f4"/>
                            <a:gd name="f10" fmla="+- f9 0 f7"/>
                            <a:gd name="f11" fmla="+- f8 0 f7"/>
                            <a:gd name="f12" fmla="*/ f11 1 6205221"/>
                            <a:gd name="f13" fmla="*/ f10 1 38100"/>
                            <a:gd name="f14" fmla="*/ 0 1 f12"/>
                            <a:gd name="f15" fmla="*/ 6205221 1 f12"/>
                            <a:gd name="f16" fmla="*/ 0 1 f13"/>
                            <a:gd name="f17" fmla="*/ 38100 1 f13"/>
                            <a:gd name="f18" fmla="*/ f14 f5 1"/>
                            <a:gd name="f19" fmla="*/ f15 f5 1"/>
                            <a:gd name="f20" fmla="*/ f17 f6 1"/>
                            <a:gd name="f21" fmla="*/ f16 f6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1" r="f19" b="f20"/>
                          <a:pathLst>
                            <a:path w="6205221" h="38100">
                              <a:moveTo>
                                <a:pt x="f2" y="f2"/>
                              </a:moveTo>
                              <a:lnTo>
                                <a:pt x="f3" y="f4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lIns="0" tIns="0" rIns="0" bIns="0"/>
                    </wps:wsp>
                    <pic:pic xmlns:pic="http://schemas.openxmlformats.org/drawingml/2006/picture">
                      <pic:nvPicPr>
                        <pic:cNvPr id="8" name="Picture 377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4403" y="0"/>
                          <a:ext cx="1091180" cy="303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770" o:spid="_x0000_s1026" style="position:absolute;left:0;text-align:left;margin-left:70.9pt;margin-top:9pt;width:488.6pt;height:31.2pt;z-index:251659264;mso-position-horizontal-relative:page;mso-position-vertical-relative:page" coordsize="62053,39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">
              <v:rect id="Rectangle 3774" o:spid="_x0000_s1027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<v:textbox inset="0,0,0,0">
                  <w:txbxContent>
                    <w:p w:rsidR="0078444B" w:rsidRDefault="008F4CA1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b/>
                          <w:i/>
                          <w:u w:val="single" w:color="000000"/>
                        </w:rPr>
                        <w:t>Integración</w:t>
                      </w:r>
                    </w:p>
                  </w:txbxContent>
                </v:textbox>
              </v:rect>
              <v:rect id="Rectangle 3775" o:spid="_x0000_s1028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rLcIA&#10;AADa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qstwgAAANoAAAAPAAAAAAAAAAAAAAAAAJgCAABkcnMvZG93&#10;bnJldi54bWxQSwUGAAAAAAQABAD1AAAAhwMAAAAA&#10;" filled="f" stroked="f">
                <v:textbox inset="0,0,0,0">
                  <w:txbxContent>
                    <w:p w:rsidR="0078444B" w:rsidRDefault="008F4CA1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b/>
                          <w:i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3776" o:spid="_x0000_s1029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<v:textbox inset="0,0,0,0">
                  <w:txbxContent>
                    <w:p w:rsidR="0078444B" w:rsidRDefault="008F4CA1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b/>
                          <w:i/>
                          <w:u w:val="single" w:color="000000"/>
                        </w:rPr>
                        <w:t>de Sistemas Empresariales Avanzado</w:t>
                      </w:r>
                    </w:p>
                  </w:txbxContent>
                </v:textbox>
              </v:rect>
              <v:rect id="Rectangle 3777" o:spid="_x0000_s1030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<v:textbox inset="0,0,0,0">
                  <w:txbxContent>
                    <w:p w:rsidR="0078444B" w:rsidRDefault="008F4CA1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4046" o:spid="_x0000_s1031" style="position:absolute;left:3;top:3825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ZWdsIA&#10;AADaAAAADwAAAGRycy9kb3ducmV2LnhtbESPT4vCMBTE74LfITxhb5rqQbQaRVYqXtc/oLdH87bp&#10;bvNSm1jrt98sCB6HmfkNs1x3thItNb50rGA8SkAQ506XXCg4HbPhDIQPyBorx6TgSR7Wq35vial2&#10;D/6i9hAKESHsU1RgQqhTKX1uyKIfuZo4et+usRiibAqpG3xEuK3kJEmm0mLJccFgTZ+G8t/D3Spo&#10;5V3Odue5vppskz3n5udyvW2V+hh0mwWIQF14h1/tvVYwhf8r8Qb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lZ2wgAAANoAAAAPAAAAAAAAAAAAAAAAAJgCAABkcnMvZG93&#10;bnJldi54bWxQSwUGAAAAAAQABAD1AAAAhwMAAAAA&#10;" path="m,l6205093,r,13716l,13716,,e" filled="f" stroked="f">
                <v:path arrowok="t" o:connecttype="custom" o:connectlocs="3102545,0;6205090,6858;3102545,13716;0,6858" o:connectangles="270,0,90,180" textboxrect="0,0,6205093,13716"/>
              </v:shape>
              <v:shape id="Shape 3772" o:spid="_x0000_s1032" style="position:absolute;top:3337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LBcUA&#10;AADaAAAADwAAAGRycy9kb3ducmV2LnhtbESPT2vCQBTE7wW/w/KEXkQ36cGW6EbEttBLC5ocenxk&#10;n/lj9m3Mbkz67buFgsdhZn7DbHeTacWNeldbVhCvIhDEhdU1lwry7H35AsJ5ZI2tZVLwQw526exh&#10;i4m2Ix/pdvKlCBB2CSqovO8SKV1RkUG3sh1x8M62N+iD7EupexwD3LTyKYrW0mDNYaHCjg4VFZfT&#10;YBSMU7Pmt2tTD6/f+voZ54vFMftS6nE+7TcgPE3+Hv5vf2gFz/B3JdwA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AsFxQAAANoAAAAPAAAAAAAAAAAAAAAAAJgCAABkcnMv&#10;ZG93bnJldi54bWxQSwUGAAAAAAQABAD1AAAAigMAAAAA&#10;" path="m,l6205221,38100e" filled="f" strokeweight=".72pt">
                <v:path arrowok="t" o:connecttype="custom" o:connectlocs="3102609,0;6205218,19052;3102609,38103;0,19052" o:connectangles="270,0,90,180" textboxrect="0,0,6205221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71" o:spid="_x0000_s1033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4DBy/AAAA2gAAAA8AAABkcnMvZG93bnJldi54bWxET8lqwzAQvRfyD2ICuTVycwjFsWJKoDhk&#10;gWa5+DZYU9vEGhlJcZy/jw6FHh9vz/LRdGIg51vLCj7mCQjiyuqWawXXy/f7JwgfkDV2lknBkzzk&#10;68lbhqm2Dz7RcA61iCHsU1TQhNCnUvqqIYN+bnviyP1aZzBE6GqpHT5iuOnkIkmW0mDLsaHBnjYN&#10;Vbfz3ShAa/jw05rjIPflWBxKLE5up9RsOn6tQAQaw7/4z73VCuLWeCXeALl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keAwcvwAAANoAAAAPAAAAAAAAAAAAAAAAAJ8CAABk&#10;cnMvZG93bnJldi54bWxQSwUGAAAAAAQABAD3AAAAiwMAAAAA&#10;">
                <v:imagedata r:id="rId2" o:title=""/>
                <v:path arrowok="t"/>
              </v:shape>
              <w10:wrap type="square" anchorx="page" anchory="page"/>
            </v:group>
          </w:pict>
        </mc:Fallback>
      </mc:AlternateContent>
    </w:r>
    <w:r>
      <w:rPr>
        <w:b/>
        <w:i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44B" w:rsidRDefault="008F4CA1">
    <w:pPr>
      <w:spacing w:after="0" w:line="276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E0E21"/>
    <w:multiLevelType w:val="multilevel"/>
    <w:tmpl w:val="957897CA"/>
    <w:lvl w:ilvl="0">
      <w:numFmt w:val="bullet"/>
      <w:lvlText w:val="-"/>
      <w:lvlJc w:val="left"/>
      <w:pPr>
        <w:ind w:left="1137" w:hanging="360"/>
      </w:pPr>
      <w:rPr>
        <w:rFonts w:ascii="Arial" w:eastAsia="Arial" w:hAnsi="Arial" w:cs="Arial"/>
      </w:rPr>
    </w:lvl>
    <w:lvl w:ilvl="1">
      <w:numFmt w:val="bullet"/>
      <w:lvlText w:val="o"/>
      <w:lvlJc w:val="left"/>
      <w:pPr>
        <w:ind w:left="185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7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9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1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73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5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7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97" w:hanging="360"/>
      </w:pPr>
      <w:rPr>
        <w:rFonts w:ascii="Wingdings" w:hAnsi="Wingdings"/>
      </w:rPr>
    </w:lvl>
  </w:abstractNum>
  <w:abstractNum w:abstractNumId="1">
    <w:nsid w:val="11FD48D7"/>
    <w:multiLevelType w:val="multilevel"/>
    <w:tmpl w:val="2F44C0EC"/>
    <w:lvl w:ilvl="0">
      <w:numFmt w:val="bullet"/>
      <w:lvlText w:val="●"/>
      <w:lvlJc w:val="left"/>
      <w:pPr>
        <w:ind w:left="77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14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8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58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3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02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74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4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</w:abstractNum>
  <w:abstractNum w:abstractNumId="2">
    <w:nsid w:val="1B484B1C"/>
    <w:multiLevelType w:val="multilevel"/>
    <w:tmpl w:val="7772F6EA"/>
    <w:lvl w:ilvl="0">
      <w:numFmt w:val="bullet"/>
      <w:lvlText w:val="●"/>
      <w:lvlJc w:val="left"/>
      <w:pPr>
        <w:ind w:left="42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</w:abstractNum>
  <w:abstractNum w:abstractNumId="3">
    <w:nsid w:val="2BFA4334"/>
    <w:multiLevelType w:val="multilevel"/>
    <w:tmpl w:val="A7445E34"/>
    <w:styleLink w:val="LFO6"/>
    <w:lvl w:ilvl="0">
      <w:numFmt w:val="bullet"/>
      <w:pStyle w:val="Listaconvietas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">
    <w:nsid w:val="2ED27480"/>
    <w:multiLevelType w:val="multilevel"/>
    <w:tmpl w:val="37D44330"/>
    <w:styleLink w:val="LFO7"/>
    <w:lvl w:ilvl="0">
      <w:numFmt w:val="bullet"/>
      <w:pStyle w:val="Listaconvietas2"/>
      <w:lvlText w:val=""/>
      <w:lvlJc w:val="left"/>
      <w:pPr>
        <w:ind w:left="643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4BC166F6"/>
    <w:multiLevelType w:val="multilevel"/>
    <w:tmpl w:val="8E8AEC6A"/>
    <w:lvl w:ilvl="0">
      <w:start w:val="1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4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8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2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4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</w:abstractNum>
  <w:abstractNum w:abstractNumId="6">
    <w:nsid w:val="7CFD3995"/>
    <w:multiLevelType w:val="multilevel"/>
    <w:tmpl w:val="A25AD6B2"/>
    <w:lvl w:ilvl="0">
      <w:numFmt w:val="bullet"/>
      <w:lvlText w:val="●"/>
      <w:lvlJc w:val="left"/>
      <w:pPr>
        <w:ind w:left="42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0"/>
        <w:u w:val="none" w:color="000000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BA4B28"/>
    <w:rsid w:val="008F4CA1"/>
    <w:rsid w:val="00BA4B28"/>
    <w:rsid w:val="00D7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9F0E9-831C-4FE4-8962-1EE2DACF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sz w:val="22"/>
        <w:szCs w:val="22"/>
        <w:lang w:val="es-ES" w:eastAsia="es-E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after="24" w:line="237" w:lineRule="auto"/>
      <w:ind w:left="355" w:right="-15" w:hanging="1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pPr>
      <w:keepNext/>
      <w:keepLines/>
      <w:suppressAutoHyphens/>
      <w:spacing w:after="0" w:line="240" w:lineRule="auto"/>
      <w:ind w:left="-5" w:right="-15" w:hanging="10"/>
      <w:outlineLvl w:val="0"/>
    </w:pPr>
    <w:rPr>
      <w:rFonts w:ascii="Arial" w:eastAsia="Arial" w:hAnsi="Arial" w:cs="Arial"/>
      <w:b/>
      <w:color w:val="17365D"/>
      <w:sz w:val="24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rPr>
      <w:rFonts w:ascii="Arial" w:eastAsia="Arial" w:hAnsi="Arial" w:cs="Arial"/>
      <w:b/>
      <w:color w:val="17365D"/>
      <w:sz w:val="24"/>
    </w:rPr>
  </w:style>
  <w:style w:type="paragraph" w:styleId="Prrafodelista">
    <w:name w:val="List Paragraph"/>
    <w:basedOn w:val="Normal"/>
    <w:pPr>
      <w:ind w:left="720"/>
    </w:pPr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convietas">
    <w:name w:val="List Bullet"/>
    <w:basedOn w:val="Normal"/>
    <w:pPr>
      <w:numPr>
        <w:numId w:val="1"/>
      </w:numPr>
    </w:pPr>
  </w:style>
  <w:style w:type="paragraph" w:styleId="Listaconvietas2">
    <w:name w:val="List Bullet 2"/>
    <w:basedOn w:val="Normal"/>
    <w:pPr>
      <w:numPr>
        <w:numId w:val="2"/>
      </w:numPr>
    </w:pPr>
  </w:style>
  <w:style w:type="paragraph" w:styleId="Textoindependiente">
    <w:name w:val="Body Text"/>
    <w:basedOn w:val="Normal"/>
    <w:pPr>
      <w:spacing w:after="120"/>
    </w:pPr>
  </w:style>
  <w:style w:type="character" w:customStyle="1" w:styleId="TextoindependienteCar">
    <w:name w:val="Texto independiente Car"/>
    <w:basedOn w:val="Fuentedeprrafopredeter"/>
    <w:rPr>
      <w:rFonts w:ascii="Arial" w:eastAsia="Arial" w:hAnsi="Arial" w:cs="Arial"/>
      <w:color w:val="000000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rPr>
      <w:rFonts w:ascii="Arial" w:eastAsia="Arial" w:hAnsi="Arial" w:cs="Arial"/>
      <w:color w:val="000000"/>
      <w:sz w:val="20"/>
    </w:rPr>
  </w:style>
  <w:style w:type="paragraph" w:styleId="Textoindependienteprimerasangra2">
    <w:name w:val="Body Text First Indent 2"/>
    <w:basedOn w:val="Sangradetextonormal"/>
    <w:pPr>
      <w:spacing w:after="24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rPr>
      <w:rFonts w:ascii="Arial" w:eastAsia="Arial" w:hAnsi="Arial" w:cs="Arial"/>
      <w:color w:val="000000"/>
      <w:sz w:val="20"/>
    </w:rPr>
  </w:style>
  <w:style w:type="numbering" w:customStyle="1" w:styleId="LFO6">
    <w:name w:val="LFO6"/>
    <w:basedOn w:val="Sinlista"/>
    <w:pPr>
      <w:numPr>
        <w:numId w:val="1"/>
      </w:numPr>
    </w:pPr>
  </w:style>
  <w:style w:type="numbering" w:customStyle="1" w:styleId="LFO7">
    <w:name w:val="LFO7"/>
    <w:basedOn w:val="Sinlista"/>
    <w:pPr>
      <w:numPr>
        <w:numId w:val="2"/>
      </w:numPr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ascii="Arial" w:eastAsia="Arial" w:hAnsi="Arial" w:cs="Arial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ryldojheyden@outlook.com</dc:creator>
  <cp:lastModifiedBy>ryldojheyden@outlook.com</cp:lastModifiedBy>
  <cp:revision>2</cp:revision>
  <dcterms:created xsi:type="dcterms:W3CDTF">2018-11-14T20:31:00Z</dcterms:created>
  <dcterms:modified xsi:type="dcterms:W3CDTF">2018-11-14T20:31:00Z</dcterms:modified>
</cp:coreProperties>
</file>